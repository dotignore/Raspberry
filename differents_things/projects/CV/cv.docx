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EA6" w:rsidRPr="00967343" w:rsidRDefault="008D6EA6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4410424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8D6EA6" w:rsidRPr="00967343" w:rsidRDefault="008D6EA6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Hardware Engineer</w:t>
      </w:r>
    </w:p>
    <w:p w:rsidR="008D6EA6" w:rsidRPr="00967343" w:rsidRDefault="008D6EA6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8D6EA6" w:rsidRPr="00967343" w:rsidRDefault="008D6EA6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8D6EA6" w:rsidRPr="00967343" w:rsidRDefault="008D6EA6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8D6EA6" w:rsidRPr="00967343" w:rsidRDefault="008D6EA6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8D6EA6" w:rsidRPr="00967343" w:rsidRDefault="008D6EA6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8D6EA6" w:rsidRPr="00967343" w:rsidRDefault="008D6EA6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8D6EA6" w:rsidRPr="00967343" w:rsidRDefault="008D6EA6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8D6EA6" w:rsidRPr="00967343" w:rsidRDefault="008D6EA6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8D6EA6" w:rsidRPr="00967343" w:rsidRDefault="008D6EA6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8D6EA6" w:rsidRPr="00967343" w:rsidRDefault="008D6EA6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8D6EA6" w:rsidRPr="00967343" w:rsidRDefault="008D6EA6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8D6EA6" w:rsidRPr="00967343" w:rsidRDefault="008D6EA6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8D6EA6" w:rsidRPr="00967343" w:rsidRDefault="008D6EA6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8D6EA6" w:rsidRPr="00967343" w:rsidRDefault="008D6EA6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8D6EA6" w:rsidRPr="00967343" w:rsidRDefault="008D6EA6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8D6EA6" w:rsidRPr="00967343" w:rsidRDefault="008D6EA6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8D6EA6" w:rsidRPr="00967343" w:rsidRDefault="008D6EA6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8D6EA6" w:rsidRPr="00967343" w:rsidRDefault="008D6EA6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8D6EA6" w:rsidRPr="00967343" w:rsidRDefault="008D6EA6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8D6EA6" w:rsidRPr="00967343" w:rsidRDefault="008D6EA6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8D6EA6" w:rsidRPr="00967343" w:rsidRDefault="008D6EA6" w:rsidP="00C03BFD">
      <w:pPr>
        <w:pStyle w:val="Default"/>
        <w:rPr>
          <w:sz w:val="12"/>
          <w:szCs w:val="12"/>
        </w:rPr>
      </w:pPr>
    </w:p>
    <w:p w:rsidR="008D6EA6" w:rsidRPr="00967343" w:rsidRDefault="008D6EA6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8D6EA6" w:rsidRPr="00967343" w:rsidRDefault="008D6EA6" w:rsidP="00C03BFD">
      <w:pPr>
        <w:pStyle w:val="Default"/>
        <w:rPr>
          <w:b/>
          <w:bCs/>
          <w:sz w:val="12"/>
          <w:szCs w:val="12"/>
          <w:u w:val="single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967343">
            <w:rPr>
              <w:b/>
              <w:bCs/>
            </w:rPr>
            <w:t>Ukraine</w:t>
          </w:r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u w:val="single"/>
        </w:rPr>
        <w:t>Software Engineer</w:t>
      </w:r>
      <w:r w:rsidRPr="00967343">
        <w:rPr>
          <w:b/>
          <w:lang w:val="uk-UA"/>
        </w:rPr>
        <w:t xml:space="preserve"> </w:t>
      </w:r>
      <w:r>
        <w:rPr>
          <w:b/>
        </w:rPr>
        <w:tab/>
      </w:r>
      <w:r w:rsidRPr="00967343">
        <w:t xml:space="preserve">(10.2017 – Present) </w:t>
      </w:r>
    </w:p>
    <w:p w:rsidR="008D6EA6" w:rsidRPr="00967343" w:rsidRDefault="008D6EA6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8D6EA6" w:rsidRPr="00967343" w:rsidRDefault="008D6EA6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8D6EA6" w:rsidRPr="00967343" w:rsidRDefault="008D6EA6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8D6EA6" w:rsidRPr="00967343" w:rsidRDefault="008D6EA6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8D6EA6" w:rsidRPr="00967343" w:rsidRDefault="008D6EA6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worked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8D6EA6" w:rsidRPr="00967343" w:rsidRDefault="008D6EA6" w:rsidP="006B58BA">
      <w:pPr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I’ve ran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8D6EA6" w:rsidRPr="00967343" w:rsidRDefault="008D6EA6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8D6EA6" w:rsidRPr="00967343" w:rsidRDefault="008D6EA6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</w:p>
    <w:p w:rsidR="008D6EA6" w:rsidRPr="00967343" w:rsidRDefault="008D6EA6" w:rsidP="006B58BA">
      <w:pPr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8D6EA6" w:rsidRPr="00967343" w:rsidRDefault="008D6EA6" w:rsidP="006B58BA">
      <w:pPr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Raspberry Pi and 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IDE  for debag C++ code on board. May be this is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  <w:bCs/>
        </w:rPr>
        <w:t>SmartHome</w:t>
      </w:r>
      <w:r w:rsidRPr="00967343">
        <w:rPr>
          <w:b/>
          <w:bCs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u w:val="single"/>
        </w:rPr>
        <w:t xml:space="preserve"> C#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(10.2016 – 02.2017) - 5 mos </w:t>
      </w:r>
    </w:p>
    <w:p w:rsidR="008D6EA6" w:rsidRPr="00967343" w:rsidRDefault="008D6EA6" w:rsidP="006B58BA">
      <w:pPr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learned C# language programming on test server.</w:t>
      </w:r>
    </w:p>
    <w:p w:rsidR="008D6EA6" w:rsidRPr="00967343" w:rsidRDefault="008D6EA6" w:rsidP="00C03BFD">
      <w:pPr>
        <w:ind w:left="1710" w:hanging="1710"/>
        <w:outlineLvl w:val="0"/>
        <w:rPr>
          <w:rFonts w:ascii="Cambria" w:hAnsi="Cambria" w:cs="Cambria"/>
          <w:color w:val="000000"/>
          <w:lang w:val="uk-UA"/>
        </w:rPr>
      </w:pPr>
    </w:p>
    <w:p w:rsidR="008D6EA6" w:rsidRPr="00967343" w:rsidRDefault="008D6EA6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8D6EA6" w:rsidRPr="00967343" w:rsidRDefault="008D6EA6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8D6EA6" w:rsidRPr="00967343" w:rsidRDefault="008D6EA6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8D6EA6" w:rsidRPr="00967343" w:rsidRDefault="008D6EA6" w:rsidP="00C03BFD">
      <w:pPr>
        <w:pStyle w:val="Default"/>
        <w:rPr>
          <w:color w:val="808080"/>
        </w:rPr>
      </w:pPr>
      <w:r w:rsidRPr="00967343">
        <w:rPr>
          <w:rFonts w:cs="Segoe UI"/>
          <w:b/>
          <w:bCs/>
          <w:color w:val="808080"/>
        </w:rPr>
        <w:t>Technologies</w:t>
      </w:r>
      <w:r w:rsidRPr="00967343">
        <w:rPr>
          <w:rFonts w:cs="Segoe UI"/>
          <w:b/>
          <w:color w:val="808080"/>
        </w:rPr>
        <w:t>::</w:t>
      </w:r>
      <w:r w:rsidRPr="00967343">
        <w:rPr>
          <w:rFonts w:cs="Segoe UI"/>
          <w:b/>
          <w:color w:val="808080"/>
        </w:rPr>
        <w:tab/>
      </w:r>
      <w:r w:rsidRPr="00967343">
        <w:rPr>
          <w:color w:val="808080"/>
        </w:rPr>
        <w:t xml:space="preserve">Installed SW, installed drivers for devices, recovered DATA, etc. 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  <w:r w:rsidRPr="00967343">
        <w:rPr>
          <w:sz w:val="16"/>
          <w:szCs w:val="16"/>
        </w:rPr>
        <w:t>.</w:t>
      </w:r>
    </w:p>
    <w:p w:rsidR="008D6EA6" w:rsidRPr="00967343" w:rsidRDefault="008D6EA6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8D6EA6" w:rsidRPr="00967343" w:rsidRDefault="008D6EA6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8D6EA6" w:rsidRPr="00967343" w:rsidRDefault="008D6EA6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r w:rsidRPr="00967343">
          <w:t>1C</w:t>
        </w:r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smartTag w:uri="urn:schemas-microsoft-com:office:smarttags" w:element="PlaceType">
        <w:r w:rsidRPr="00967343">
          <w:rPr>
            <w:b/>
          </w:rPr>
          <w:t>Call</w:t>
        </w:r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967343">
          <w:rPr>
            <w:bCs/>
            <w:u w:val="single"/>
          </w:rPr>
          <w:t>Ukraine</w:t>
        </w:r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8D6EA6" w:rsidRPr="00967343" w:rsidRDefault="008D6EA6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8D6EA6" w:rsidRPr="00967343" w:rsidRDefault="008D6EA6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r w:rsidRPr="00967343">
          <w:t>1”</w:t>
        </w:r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8D6EA6" w:rsidRPr="00967343" w:rsidRDefault="008D6EA6" w:rsidP="00C03BFD">
      <w:pPr>
        <w:pStyle w:val="Default"/>
        <w:rPr>
          <w:lang w:val="uk-UA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8D6EA6" w:rsidRPr="00967343" w:rsidRDefault="008D6EA6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Kyiv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National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Economic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University</w:t>
          </w:r>
        </w:smartTag>
      </w:smartTag>
      <w:r w:rsidRPr="00967343">
        <w:t xml:space="preserve">, Applied statistics, Masters degree diploma M16 #019015 2016 </w:t>
      </w:r>
    </w:p>
    <w:p w:rsidR="008D6EA6" w:rsidRPr="00967343" w:rsidRDefault="008D6EA6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967343">
            <w:t>Professional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Technical</w:t>
          </w:r>
        </w:smartTag>
        <w:r w:rsidRPr="00967343">
          <w:t xml:space="preserve"> </w:t>
        </w:r>
        <w:smartTag w:uri="urn:schemas-microsoft-com:office:smarttags" w:element="PlaceType">
          <w:r w:rsidRPr="00967343">
            <w:t>School</w:t>
          </w:r>
        </w:smartTag>
      </w:smartTag>
      <w:r w:rsidRPr="00967343">
        <w:t xml:space="preserve">, 3rd category electrician </w:t>
      </w:r>
    </w:p>
    <w:p w:rsidR="008D6EA6" w:rsidRPr="00967343" w:rsidRDefault="008D6EA6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8D6EA6" w:rsidRPr="00967343" w:rsidRDefault="008D6EA6" w:rsidP="00C03BFD">
      <w:pPr>
        <w:pStyle w:val="Default"/>
        <w:rPr>
          <w:sz w:val="16"/>
          <w:szCs w:val="16"/>
        </w:rPr>
      </w:pPr>
    </w:p>
    <w:p w:rsidR="008D6EA6" w:rsidRPr="00967343" w:rsidRDefault="008D6EA6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8D6EA6" w:rsidRPr="00967343" w:rsidRDefault="008D6EA6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8D6EA6" w:rsidRPr="00967343" w:rsidRDefault="008D6EA6" w:rsidP="00157F29">
      <w:pPr>
        <w:rPr>
          <w:rFonts w:ascii="Cambria" w:hAnsi="Cambria"/>
          <w:color w:val="000000"/>
          <w:sz w:val="16"/>
          <w:szCs w:val="16"/>
        </w:rPr>
      </w:pPr>
    </w:p>
    <w:p w:rsidR="008D6EA6" w:rsidRPr="00967343" w:rsidRDefault="008D6EA6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color w:val="000000"/>
          <w:sz w:val="24"/>
          <w:szCs w:val="24"/>
        </w:rPr>
        <w:t>A lot of more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8D6EA6" w:rsidRPr="00967343" w:rsidRDefault="008D6EA6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8D6EA6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157F29"/>
    <w:rsid w:val="002D1BC3"/>
    <w:rsid w:val="002D3EEB"/>
    <w:rsid w:val="004514D4"/>
    <w:rsid w:val="004B389A"/>
    <w:rsid w:val="00581AEF"/>
    <w:rsid w:val="005A26F9"/>
    <w:rsid w:val="005D09A5"/>
    <w:rsid w:val="006B58BA"/>
    <w:rsid w:val="00757F57"/>
    <w:rsid w:val="00890342"/>
    <w:rsid w:val="008D6EA6"/>
    <w:rsid w:val="008E39ED"/>
    <w:rsid w:val="009259A8"/>
    <w:rsid w:val="00966943"/>
    <w:rsid w:val="00967343"/>
    <w:rsid w:val="009A3373"/>
    <w:rsid w:val="009E7E57"/>
    <w:rsid w:val="00A9004E"/>
    <w:rsid w:val="00AC72D5"/>
    <w:rsid w:val="00AF5965"/>
    <w:rsid w:val="00B2026E"/>
    <w:rsid w:val="00B341FE"/>
    <w:rsid w:val="00C03BFD"/>
    <w:rsid w:val="00C67991"/>
    <w:rsid w:val="00C836BB"/>
    <w:rsid w:val="00CE5216"/>
    <w:rsid w:val="00D16024"/>
    <w:rsid w:val="00D7048D"/>
    <w:rsid w:val="00DD3543"/>
    <w:rsid w:val="00E0671F"/>
    <w:rsid w:val="00F078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place"/>
  <w:smartTagType w:namespaceuri="urn:schemas-microsoft-com:office:smarttags" w:name="country-region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09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170</TotalTime>
  <Pages>2</Pages>
  <Words>1031</Words>
  <Characters>5877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5</cp:revision>
  <cp:lastPrinted>2020-06-14T17:31:00Z</cp:lastPrinted>
  <dcterms:created xsi:type="dcterms:W3CDTF">2020-06-14T13:58:00Z</dcterms:created>
  <dcterms:modified xsi:type="dcterms:W3CDTF">2020-06-23T06:41:00Z</dcterms:modified>
</cp:coreProperties>
</file>