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2D8" w:rsidRPr="00967343" w:rsidRDefault="004262D8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5023138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4262D8" w:rsidRPr="00967343" w:rsidRDefault="004262D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4262D8" w:rsidRPr="00967343" w:rsidRDefault="004262D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4262D8" w:rsidRPr="00967343" w:rsidRDefault="004262D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4262D8" w:rsidRPr="00967343" w:rsidRDefault="004262D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4262D8" w:rsidRPr="00967343" w:rsidRDefault="004262D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4262D8" w:rsidRPr="00967343" w:rsidRDefault="004262D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4262D8" w:rsidRPr="00967343" w:rsidRDefault="004262D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4262D8" w:rsidRPr="00967343" w:rsidRDefault="004262D8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4262D8" w:rsidRPr="00967343" w:rsidRDefault="004262D8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4262D8" w:rsidRPr="00967343" w:rsidRDefault="004262D8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4262D8" w:rsidRPr="00967343" w:rsidRDefault="004262D8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4262D8" w:rsidRPr="00967343" w:rsidRDefault="004262D8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4262D8" w:rsidRPr="00967343" w:rsidRDefault="004262D8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4262D8" w:rsidRPr="00967343" w:rsidRDefault="004262D8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4262D8" w:rsidRPr="00967343" w:rsidRDefault="004262D8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4262D8" w:rsidRPr="00967343" w:rsidRDefault="004262D8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4262D8" w:rsidRPr="00967343" w:rsidRDefault="004262D8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4262D8" w:rsidRPr="00967343" w:rsidRDefault="004262D8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4262D8" w:rsidRPr="00967343" w:rsidRDefault="004262D8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4262D8" w:rsidRPr="00967343" w:rsidRDefault="004262D8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4262D8" w:rsidRPr="00967343" w:rsidRDefault="004262D8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4262D8" w:rsidRPr="00967343" w:rsidRDefault="004262D8" w:rsidP="00C03BFD">
      <w:pPr>
        <w:pStyle w:val="Default"/>
        <w:rPr>
          <w:sz w:val="12"/>
          <w:szCs w:val="12"/>
        </w:rPr>
      </w:pPr>
    </w:p>
    <w:p w:rsidR="004262D8" w:rsidRPr="00967343" w:rsidRDefault="004262D8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4262D8" w:rsidRPr="00967343" w:rsidRDefault="004262D8" w:rsidP="00C03BFD">
      <w:pPr>
        <w:pStyle w:val="Default"/>
        <w:rPr>
          <w:b/>
          <w:bCs/>
          <w:sz w:val="12"/>
          <w:szCs w:val="12"/>
          <w:u w:val="single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r w:rsidRPr="00967343">
          <w:rPr>
            <w:b/>
            <w:bCs/>
          </w:rPr>
          <w:t>Ukraine</w:t>
        </w:r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4262D8" w:rsidRPr="00967343" w:rsidRDefault="004262D8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4262D8" w:rsidRPr="00967343" w:rsidRDefault="004262D8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4262D8" w:rsidRPr="00967343" w:rsidRDefault="004262D8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4262D8" w:rsidRPr="00967343" w:rsidRDefault="004262D8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4262D8" w:rsidRPr="00967343" w:rsidRDefault="004262D8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4262D8" w:rsidRPr="00967343" w:rsidRDefault="004262D8" w:rsidP="006B58BA">
      <w:pPr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4262D8" w:rsidRPr="00967343" w:rsidRDefault="004262D8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4262D8" w:rsidRPr="00967343" w:rsidRDefault="004262D8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</w:p>
    <w:p w:rsidR="004262D8" w:rsidRPr="00967343" w:rsidRDefault="004262D8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4262D8" w:rsidRPr="00967343" w:rsidRDefault="004262D8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  <w:bCs/>
        </w:rPr>
        <w:t>SmartHome</w:t>
      </w:r>
      <w:r w:rsidRPr="00967343">
        <w:rPr>
          <w:b/>
          <w:bCs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(10.2016 – 02.2017) - 5 mos </w:t>
      </w:r>
    </w:p>
    <w:p w:rsidR="004262D8" w:rsidRPr="00967343" w:rsidRDefault="004262D8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4262D8" w:rsidRPr="00967343" w:rsidRDefault="004262D8" w:rsidP="00C03BFD">
      <w:pPr>
        <w:ind w:left="1710" w:hanging="1710"/>
        <w:outlineLvl w:val="0"/>
        <w:rPr>
          <w:rFonts w:ascii="Cambria" w:hAnsi="Cambria" w:cs="Cambria"/>
          <w:color w:val="000000"/>
          <w:lang w:val="uk-UA"/>
        </w:rPr>
      </w:pPr>
    </w:p>
    <w:p w:rsidR="004262D8" w:rsidRPr="00967343" w:rsidRDefault="004262D8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4262D8" w:rsidRPr="00967343" w:rsidRDefault="004262D8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4262D8" w:rsidRPr="00967343" w:rsidRDefault="004262D8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4262D8" w:rsidRPr="00967343" w:rsidRDefault="004262D8" w:rsidP="00C03BFD">
      <w:pPr>
        <w:pStyle w:val="Default"/>
        <w:rPr>
          <w:color w:val="808080"/>
        </w:rPr>
      </w:pPr>
      <w:r w:rsidRPr="00967343">
        <w:rPr>
          <w:rFonts w:cs="Segoe UI"/>
          <w:b/>
          <w:bCs/>
          <w:color w:val="808080"/>
        </w:rPr>
        <w:t>Technologies</w:t>
      </w:r>
      <w:r w:rsidRPr="00967343">
        <w:rPr>
          <w:rFonts w:cs="Segoe UI"/>
          <w:b/>
          <w:color w:val="808080"/>
        </w:rPr>
        <w:t>::</w:t>
      </w:r>
      <w:r w:rsidRPr="00967343">
        <w:rPr>
          <w:rFonts w:cs="Segoe UI"/>
          <w:b/>
          <w:color w:val="808080"/>
        </w:rPr>
        <w:tab/>
      </w:r>
      <w:r w:rsidRPr="00967343">
        <w:rPr>
          <w:color w:val="808080"/>
        </w:rPr>
        <w:t xml:space="preserve">Installed SW, installed drivers for devices, recovered DATA, etc. 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  <w:r w:rsidRPr="00967343">
        <w:rPr>
          <w:sz w:val="16"/>
          <w:szCs w:val="16"/>
        </w:rPr>
        <w:t>.</w:t>
      </w:r>
    </w:p>
    <w:p w:rsidR="004262D8" w:rsidRPr="00967343" w:rsidRDefault="004262D8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4262D8" w:rsidRPr="00967343" w:rsidRDefault="004262D8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4262D8" w:rsidRPr="00967343" w:rsidRDefault="004262D8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r w:rsidRPr="00967343">
          <w:t>1C</w:t>
        </w:r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smartTag w:uri="urn:schemas-microsoft-com:office:smarttags" w:element="PlaceType">
        <w:r w:rsidRPr="00967343">
          <w:rPr>
            <w:b/>
          </w:rPr>
          <w:t>Call</w:t>
        </w:r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967343">
          <w:rPr>
            <w:bCs/>
            <w:u w:val="single"/>
          </w:rPr>
          <w:t>Ukraine</w:t>
        </w:r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4262D8" w:rsidRPr="00967343" w:rsidRDefault="004262D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4262D8" w:rsidRPr="00967343" w:rsidRDefault="004262D8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r w:rsidRPr="00967343">
          <w:t>1”</w:t>
        </w:r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4262D8" w:rsidRPr="00967343" w:rsidRDefault="004262D8" w:rsidP="00C03BFD">
      <w:pPr>
        <w:pStyle w:val="Default"/>
        <w:rPr>
          <w:lang w:val="uk-UA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4262D8" w:rsidRPr="00967343" w:rsidRDefault="004262D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4262D8" w:rsidRPr="00967343" w:rsidRDefault="004262D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4262D8" w:rsidRPr="00967343" w:rsidRDefault="004262D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4262D8" w:rsidRPr="00967343" w:rsidRDefault="004262D8" w:rsidP="00C03BFD">
      <w:pPr>
        <w:pStyle w:val="Default"/>
        <w:rPr>
          <w:sz w:val="16"/>
          <w:szCs w:val="16"/>
        </w:rPr>
      </w:pPr>
    </w:p>
    <w:p w:rsidR="004262D8" w:rsidRPr="00967343" w:rsidRDefault="004262D8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4262D8" w:rsidRPr="00967343" w:rsidRDefault="004262D8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4262D8" w:rsidRPr="00967343" w:rsidRDefault="004262D8" w:rsidP="00157F29">
      <w:pPr>
        <w:rPr>
          <w:rFonts w:ascii="Cambria" w:hAnsi="Cambria"/>
          <w:color w:val="000000"/>
          <w:sz w:val="16"/>
          <w:szCs w:val="16"/>
        </w:rPr>
      </w:pPr>
    </w:p>
    <w:p w:rsidR="004262D8" w:rsidRPr="00967343" w:rsidRDefault="004262D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4262D8" w:rsidRPr="00967343" w:rsidRDefault="004262D8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4262D8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151488"/>
    <w:rsid w:val="00157F29"/>
    <w:rsid w:val="001A728D"/>
    <w:rsid w:val="002D1BC3"/>
    <w:rsid w:val="002D3EEB"/>
    <w:rsid w:val="004262D8"/>
    <w:rsid w:val="00431E71"/>
    <w:rsid w:val="004514D4"/>
    <w:rsid w:val="004B389A"/>
    <w:rsid w:val="00581AEF"/>
    <w:rsid w:val="005A26F9"/>
    <w:rsid w:val="005D09A5"/>
    <w:rsid w:val="005E45FD"/>
    <w:rsid w:val="005F09CA"/>
    <w:rsid w:val="006B58BA"/>
    <w:rsid w:val="00757F57"/>
    <w:rsid w:val="00790918"/>
    <w:rsid w:val="00890342"/>
    <w:rsid w:val="008D6EA6"/>
    <w:rsid w:val="008E39ED"/>
    <w:rsid w:val="009259A8"/>
    <w:rsid w:val="00966943"/>
    <w:rsid w:val="00967343"/>
    <w:rsid w:val="009A3373"/>
    <w:rsid w:val="009E7E57"/>
    <w:rsid w:val="00A9004E"/>
    <w:rsid w:val="00AC72D5"/>
    <w:rsid w:val="00AE08F0"/>
    <w:rsid w:val="00AF5965"/>
    <w:rsid w:val="00B2026E"/>
    <w:rsid w:val="00B341FE"/>
    <w:rsid w:val="00BA3A94"/>
    <w:rsid w:val="00C03BFD"/>
    <w:rsid w:val="00C67991"/>
    <w:rsid w:val="00C836BB"/>
    <w:rsid w:val="00C95E80"/>
    <w:rsid w:val="00CA18AA"/>
    <w:rsid w:val="00CE5216"/>
    <w:rsid w:val="00D16024"/>
    <w:rsid w:val="00D7048D"/>
    <w:rsid w:val="00DD3543"/>
    <w:rsid w:val="00E0671F"/>
    <w:rsid w:val="00F07814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977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300</TotalTime>
  <Pages>2</Pages>
  <Words>1034</Words>
  <Characters>5895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10</cp:revision>
  <cp:lastPrinted>2020-06-30T07:42:00Z</cp:lastPrinted>
  <dcterms:created xsi:type="dcterms:W3CDTF">2020-06-14T13:58:00Z</dcterms:created>
  <dcterms:modified xsi:type="dcterms:W3CDTF">2020-06-30T08:53:00Z</dcterms:modified>
</cp:coreProperties>
</file>