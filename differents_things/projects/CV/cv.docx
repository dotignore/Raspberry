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7AC" w:rsidRPr="00967343" w:rsidRDefault="000907AC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7088998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0907AC" w:rsidRPr="00967343" w:rsidRDefault="000907AC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</w:p>
    <w:p w:rsidR="000907AC" w:rsidRPr="00967343" w:rsidRDefault="000907AC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0907AC" w:rsidRPr="00967343" w:rsidRDefault="000907AC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0907AC" w:rsidRPr="00967343" w:rsidRDefault="000907AC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0907AC" w:rsidRPr="00967343" w:rsidRDefault="000907AC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0907AC" w:rsidRPr="00967343" w:rsidRDefault="000907AC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0907AC" w:rsidRPr="00967343" w:rsidRDefault="000907AC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0907AC" w:rsidRPr="00967343" w:rsidRDefault="000907AC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0907AC" w:rsidRPr="00967343" w:rsidRDefault="000907AC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0907AC" w:rsidRPr="00967343" w:rsidRDefault="000907AC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0907AC" w:rsidRPr="00967343" w:rsidRDefault="000907AC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0907AC" w:rsidRPr="00967343" w:rsidRDefault="000907AC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0907AC" w:rsidRPr="00967343" w:rsidRDefault="000907AC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0907AC" w:rsidRPr="00967343" w:rsidRDefault="000907AC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0907AC" w:rsidRPr="00967343" w:rsidRDefault="000907AC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0907AC" w:rsidRPr="00967343" w:rsidRDefault="000907AC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0907AC" w:rsidRPr="00967343" w:rsidRDefault="000907AC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0907AC" w:rsidRPr="00967343" w:rsidRDefault="000907AC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0907AC" w:rsidRPr="00967343" w:rsidRDefault="000907AC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0907AC" w:rsidRPr="00967343" w:rsidRDefault="000907AC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0907AC" w:rsidRPr="00967343" w:rsidRDefault="000907AC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0907AC" w:rsidRPr="00967343" w:rsidRDefault="000907AC" w:rsidP="00C03BFD">
      <w:pPr>
        <w:pStyle w:val="Default"/>
        <w:rPr>
          <w:sz w:val="12"/>
          <w:szCs w:val="12"/>
        </w:rPr>
      </w:pPr>
    </w:p>
    <w:p w:rsidR="000907AC" w:rsidRPr="00967343" w:rsidRDefault="000907AC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0907AC" w:rsidRPr="00967343" w:rsidRDefault="000907AC" w:rsidP="00C03BFD">
      <w:pPr>
        <w:pStyle w:val="Default"/>
        <w:rPr>
          <w:b/>
          <w:bCs/>
          <w:sz w:val="12"/>
          <w:szCs w:val="12"/>
          <w:u w:val="single"/>
        </w:rPr>
      </w:pPr>
    </w:p>
    <w:p w:rsidR="000907AC" w:rsidRPr="00967343" w:rsidRDefault="000907AC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967343">
              <w:rPr>
                <w:b/>
                <w:bCs/>
              </w:rPr>
              <w:t>Ukraine</w:t>
            </w:r>
          </w:smartTag>
        </w:smartTag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790918">
        <w:rPr>
          <w:u w:val="single"/>
        </w:rPr>
        <w:t>Head specialist-analyst</w:t>
      </w:r>
      <w:r>
        <w:rPr>
          <w:b/>
        </w:rPr>
        <w:tab/>
      </w:r>
      <w:r w:rsidRPr="00967343">
        <w:t xml:space="preserve">(10.2017 – Present) </w:t>
      </w:r>
    </w:p>
    <w:p w:rsidR="000907AC" w:rsidRPr="00967343" w:rsidRDefault="000907AC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0907AC" w:rsidRPr="00967343" w:rsidRDefault="000907AC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</w:p>
    <w:p w:rsidR="000907AC" w:rsidRPr="00967343" w:rsidRDefault="000907AC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0907AC" w:rsidRPr="00967343" w:rsidRDefault="000907AC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0907AC" w:rsidRPr="00967343" w:rsidRDefault="000907AC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0907AC" w:rsidRPr="00967343" w:rsidRDefault="000907AC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ArialMT"/>
          <w:sz w:val="24"/>
          <w:szCs w:val="24"/>
        </w:rPr>
        <w:t xml:space="preserve">Bug fixes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0907AC" w:rsidRPr="00967343" w:rsidRDefault="000907AC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0907AC" w:rsidRPr="00967343" w:rsidRDefault="000907AC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0907AC" w:rsidRPr="00967343" w:rsidRDefault="000907AC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0907AC" w:rsidRPr="00967343" w:rsidRDefault="000907AC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0907AC" w:rsidRPr="00967343" w:rsidRDefault="000907AC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0907AC" w:rsidRPr="00967343" w:rsidRDefault="000907AC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0907AC" w:rsidRPr="00967343" w:rsidRDefault="000907AC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  <w:r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0907AC" w:rsidRPr="00967343" w:rsidRDefault="000907AC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0907AC" w:rsidRPr="00967343" w:rsidRDefault="000907AC" w:rsidP="00C03BFD">
      <w:pPr>
        <w:pStyle w:val="Default"/>
        <w:rPr>
          <w:sz w:val="16"/>
          <w:szCs w:val="16"/>
        </w:rPr>
      </w:pPr>
    </w:p>
    <w:p w:rsidR="000907AC" w:rsidRPr="00967343" w:rsidRDefault="000907AC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0907AC" w:rsidRPr="00967343" w:rsidRDefault="000907AC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0907AC" w:rsidRDefault="000907AC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0907AC" w:rsidRPr="00967343" w:rsidRDefault="000907AC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>
        <w:rPr>
          <w:b/>
          <w:bCs/>
        </w:rPr>
        <w:t>SmartHome</w:t>
      </w:r>
      <w:r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b/>
          <w:bCs/>
        </w:rPr>
        <w:tab/>
      </w:r>
      <w:r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>
        <w:rPr>
          <w:b/>
          <w:bCs/>
          <w:lang w:val="uk-UA"/>
        </w:rPr>
        <w:tab/>
      </w:r>
      <w:r w:rsidRPr="00967343">
        <w:t xml:space="preserve">(10.2016 – 02.2017) - 5 mos </w:t>
      </w:r>
    </w:p>
    <w:p w:rsidR="000907AC" w:rsidRPr="00967343" w:rsidRDefault="000907AC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0907AC" w:rsidRPr="00967343" w:rsidRDefault="000907AC" w:rsidP="00C03BFD">
      <w:pPr>
        <w:pStyle w:val="Default"/>
        <w:rPr>
          <w:sz w:val="16"/>
          <w:szCs w:val="16"/>
        </w:rPr>
      </w:pPr>
    </w:p>
    <w:p w:rsidR="000907AC" w:rsidRPr="00967343" w:rsidRDefault="000907AC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0907AC" w:rsidRPr="00F34B2A" w:rsidRDefault="000907AC" w:rsidP="00C03BFD">
      <w:pPr>
        <w:pStyle w:val="Default"/>
        <w:rPr>
          <w:color w:val="auto"/>
        </w:rPr>
      </w:pPr>
      <w:r w:rsidRPr="00F34B2A">
        <w:rPr>
          <w:color w:val="auto"/>
        </w:rPr>
        <w:t xml:space="preserve">Installed SW, installed drivers for devices, recovered DATA, etc. </w:t>
      </w:r>
    </w:p>
    <w:p w:rsidR="000907AC" w:rsidRPr="00F34B2A" w:rsidRDefault="000907AC" w:rsidP="00C03BFD">
      <w:pPr>
        <w:pStyle w:val="Default"/>
        <w:rPr>
          <w:b/>
          <w:lang w:val="uk-UA"/>
        </w:rPr>
      </w:pPr>
    </w:p>
    <w:p w:rsidR="000907AC" w:rsidRPr="00967343" w:rsidRDefault="000907AC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0907AC" w:rsidRPr="00967343" w:rsidRDefault="000907AC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0907AC" w:rsidRPr="00967343" w:rsidRDefault="000907AC" w:rsidP="00C03BFD">
      <w:pPr>
        <w:pStyle w:val="Default"/>
        <w:rPr>
          <w:sz w:val="16"/>
          <w:szCs w:val="16"/>
        </w:rPr>
      </w:pPr>
    </w:p>
    <w:p w:rsidR="000907AC" w:rsidRPr="00967343" w:rsidRDefault="000907AC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0907AC" w:rsidRPr="00967343" w:rsidRDefault="000907AC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software testing, Design </w:t>
      </w:r>
      <w:r w:rsidRPr="00967343">
        <w:rPr>
          <w:b/>
        </w:rPr>
        <w:t>UI</w:t>
      </w:r>
      <w:r w:rsidRPr="00967343">
        <w:t xml:space="preserve">, website testing,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installation. Management of a small team: 2 developers (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C"/>
          </w:smartTagPr>
          <w:r w:rsidRPr="00967343">
            <w:t>1C</w:t>
          </w:r>
        </w:smartTag>
      </w:smartTag>
      <w:r w:rsidRPr="00967343">
        <w:t xml:space="preserve">, PHP) team supervision, tasks creation, tasks implementation </w:t>
      </w:r>
      <w:r w:rsidRPr="00967343">
        <w:rPr>
          <w:color w:val="auto"/>
        </w:rPr>
        <w:t xml:space="preserve">supervision), </w:t>
      </w:r>
      <w:r w:rsidRPr="00967343">
        <w:rPr>
          <w:rFonts w:eastAsia="ヒラギノ角ゴ Pro W3"/>
          <w:b/>
          <w:color w:val="auto"/>
        </w:rPr>
        <w:t>Web Hosting</w:t>
      </w:r>
    </w:p>
    <w:p w:rsidR="000907AC" w:rsidRPr="00967343" w:rsidRDefault="000907AC" w:rsidP="00C03BFD">
      <w:pPr>
        <w:pStyle w:val="Default"/>
        <w:rPr>
          <w:sz w:val="16"/>
          <w:szCs w:val="16"/>
        </w:rPr>
      </w:pPr>
    </w:p>
    <w:p w:rsidR="000907AC" w:rsidRPr="00967343" w:rsidRDefault="000907AC" w:rsidP="00C03BFD">
      <w:pPr>
        <w:pStyle w:val="Default"/>
      </w:pPr>
      <w:smartTag w:uri="urn:schemas-microsoft-com:office:smarttags" w:element="PlaceType">
        <w:smartTag w:uri="urn:schemas-microsoft-com:office:smarttags" w:element="PlaceName">
          <w:r w:rsidRPr="00967343">
            <w:rPr>
              <w:b/>
            </w:rPr>
            <w:t>Call</w:t>
          </w:r>
        </w:smartTag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country-region">
            <w:r w:rsidRPr="00967343">
              <w:rPr>
                <w:bCs/>
                <w:u w:val="single"/>
              </w:rPr>
              <w:t>Ukraine</w:t>
            </w:r>
          </w:smartTag>
        </w:smartTag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0907AC" w:rsidRPr="00967343" w:rsidRDefault="000907AC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0907AC" w:rsidRPr="00967343" w:rsidRDefault="000907AC" w:rsidP="00C03BFD">
      <w:pPr>
        <w:pStyle w:val="Default"/>
        <w:rPr>
          <w:sz w:val="16"/>
          <w:szCs w:val="16"/>
        </w:rPr>
      </w:pPr>
    </w:p>
    <w:p w:rsidR="000907AC" w:rsidRPr="00967343" w:rsidRDefault="000907AC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0907AC" w:rsidRPr="00967343" w:rsidRDefault="000907AC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”"/>
          </w:smartTagPr>
          <w:r w:rsidRPr="00967343">
            <w:t>1”</w:t>
          </w:r>
        </w:smartTag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0907AC" w:rsidRPr="00967343" w:rsidRDefault="000907AC" w:rsidP="00C03BFD">
      <w:pPr>
        <w:pStyle w:val="Default"/>
        <w:rPr>
          <w:lang w:val="uk-UA"/>
        </w:rPr>
      </w:pPr>
    </w:p>
    <w:p w:rsidR="000907AC" w:rsidRPr="00967343" w:rsidRDefault="000907AC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0907AC" w:rsidRPr="00967343" w:rsidRDefault="000907AC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PlaceName">
            <w:r w:rsidRPr="00967343">
              <w:t>Kyiv</w:t>
            </w:r>
          </w:smartTag>
        </w:smartTag>
        <w:r w:rsidRPr="00967343">
          <w:t xml:space="preserve"> </w:t>
        </w:r>
        <w:smartTag w:uri="urn:schemas-microsoft-com:office:smarttags" w:element="PlaceType">
          <w:smartTag w:uri="urn:schemas-microsoft-com:office:smarttags" w:element="PlaceName">
            <w:r w:rsidRPr="00967343">
              <w:t>National</w:t>
            </w:r>
          </w:smartTag>
        </w:smartTag>
        <w:r w:rsidRPr="00967343">
          <w:t xml:space="preserve"> </w:t>
        </w:r>
        <w:smartTag w:uri="urn:schemas-microsoft-com:office:smarttags" w:element="PlaceType">
          <w:smartTag w:uri="urn:schemas-microsoft-com:office:smarttags" w:element="PlaceName">
            <w:r w:rsidRPr="00967343">
              <w:t>Economic</w:t>
            </w:r>
          </w:smartTag>
        </w:smartTag>
        <w:r w:rsidRPr="00967343">
          <w:t xml:space="preserve"> </w:t>
        </w:r>
        <w:smartTag w:uri="urn:schemas-microsoft-com:office:smarttags" w:element="PlaceType">
          <w:r w:rsidRPr="00967343">
            <w:t>University</w:t>
          </w:r>
        </w:smartTag>
      </w:smartTag>
      <w:r w:rsidRPr="00967343">
        <w:t xml:space="preserve">, Applied statistics, Masters degree diploma M16 #019015 2016 </w:t>
      </w:r>
    </w:p>
    <w:p w:rsidR="000907AC" w:rsidRPr="00967343" w:rsidRDefault="000907AC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place">
            <w:smartTag w:uri="urn:schemas-microsoft-com:office:smarttags" w:element="PlaceName">
              <w:r w:rsidRPr="00967343">
                <w:t>Professional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Technical</w:t>
              </w:r>
            </w:smartTag>
          </w:smartTag>
          <w:r w:rsidRPr="00967343">
            <w:t xml:space="preserve"> </w:t>
          </w:r>
          <w:smartTag w:uri="urn:schemas-microsoft-com:office:smarttags" w:element="place">
            <w:r w:rsidRPr="00967343">
              <w:t>School</w:t>
            </w:r>
          </w:smartTag>
        </w:smartTag>
      </w:smartTag>
      <w:r w:rsidRPr="00967343">
        <w:t xml:space="preserve">, 3rd category electrician </w:t>
      </w:r>
    </w:p>
    <w:p w:rsidR="000907AC" w:rsidRPr="00967343" w:rsidRDefault="000907AC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0907AC" w:rsidRPr="00967343" w:rsidRDefault="000907AC" w:rsidP="00C03BFD">
      <w:pPr>
        <w:pStyle w:val="Default"/>
        <w:rPr>
          <w:sz w:val="16"/>
          <w:szCs w:val="16"/>
        </w:rPr>
      </w:pPr>
    </w:p>
    <w:p w:rsidR="000907AC" w:rsidRPr="00967343" w:rsidRDefault="000907AC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0907AC" w:rsidRPr="00967343" w:rsidRDefault="000907AC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0907AC" w:rsidRPr="00967343" w:rsidRDefault="000907AC" w:rsidP="00157F29">
      <w:pPr>
        <w:rPr>
          <w:rFonts w:ascii="Cambria" w:hAnsi="Cambria"/>
          <w:color w:val="000000"/>
          <w:sz w:val="16"/>
          <w:szCs w:val="16"/>
        </w:rPr>
      </w:pPr>
    </w:p>
    <w:p w:rsidR="000907AC" w:rsidRPr="00967343" w:rsidRDefault="000907AC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>A lot of</w:t>
      </w:r>
      <w:r w:rsidRPr="00967343">
        <w:rPr>
          <w:rFonts w:ascii="Cambria" w:hAnsi="Cambria"/>
          <w:color w:val="000000"/>
          <w:sz w:val="24"/>
          <w:szCs w:val="24"/>
        </w:rPr>
        <w:t xml:space="preserve">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0907AC" w:rsidRPr="00967343" w:rsidRDefault="000907AC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0907AC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907AC"/>
    <w:rsid w:val="00151488"/>
    <w:rsid w:val="00157F29"/>
    <w:rsid w:val="001A728D"/>
    <w:rsid w:val="001B3307"/>
    <w:rsid w:val="002D1BC3"/>
    <w:rsid w:val="002D3EEB"/>
    <w:rsid w:val="004262D8"/>
    <w:rsid w:val="00431E71"/>
    <w:rsid w:val="004514D4"/>
    <w:rsid w:val="004A3A08"/>
    <w:rsid w:val="004B389A"/>
    <w:rsid w:val="00581AEF"/>
    <w:rsid w:val="005A26F9"/>
    <w:rsid w:val="005D09A5"/>
    <w:rsid w:val="005E45FD"/>
    <w:rsid w:val="005F09CA"/>
    <w:rsid w:val="006B58BA"/>
    <w:rsid w:val="00757F57"/>
    <w:rsid w:val="00790918"/>
    <w:rsid w:val="00890342"/>
    <w:rsid w:val="008965EB"/>
    <w:rsid w:val="008D6EA6"/>
    <w:rsid w:val="008E39ED"/>
    <w:rsid w:val="009259A8"/>
    <w:rsid w:val="00966943"/>
    <w:rsid w:val="00967343"/>
    <w:rsid w:val="009A3373"/>
    <w:rsid w:val="009E7E57"/>
    <w:rsid w:val="00A82055"/>
    <w:rsid w:val="00A9004E"/>
    <w:rsid w:val="00AC72D5"/>
    <w:rsid w:val="00AE08F0"/>
    <w:rsid w:val="00AF5965"/>
    <w:rsid w:val="00B2026E"/>
    <w:rsid w:val="00B341FE"/>
    <w:rsid w:val="00BA3A94"/>
    <w:rsid w:val="00BD1F65"/>
    <w:rsid w:val="00C03BFD"/>
    <w:rsid w:val="00C67991"/>
    <w:rsid w:val="00C72BF0"/>
    <w:rsid w:val="00C836BB"/>
    <w:rsid w:val="00C95E80"/>
    <w:rsid w:val="00CA18AA"/>
    <w:rsid w:val="00CE5216"/>
    <w:rsid w:val="00D16024"/>
    <w:rsid w:val="00D7048D"/>
    <w:rsid w:val="00DD3543"/>
    <w:rsid w:val="00E0671F"/>
    <w:rsid w:val="00F07814"/>
    <w:rsid w:val="00F34B2A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metricconverter"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3464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314</TotalTime>
  <Pages>2</Pages>
  <Words>1030</Words>
  <Characters>5871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13</cp:revision>
  <cp:lastPrinted>2020-07-01T05:31:00Z</cp:lastPrinted>
  <dcterms:created xsi:type="dcterms:W3CDTF">2020-06-14T13:58:00Z</dcterms:created>
  <dcterms:modified xsi:type="dcterms:W3CDTF">2020-07-24T06:44:00Z</dcterms:modified>
</cp:coreProperties>
</file>