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4A8" w:rsidRPr="00882DE2" w:rsidRDefault="005A04A8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62887654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5A04A8" w:rsidRPr="00882DE2" w:rsidRDefault="005A04A8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 </w:t>
      </w: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</w:t>
      </w:r>
    </w:p>
    <w:p w:rsidR="005A04A8" w:rsidRPr="00882DE2" w:rsidRDefault="005A04A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5A04A8" w:rsidRPr="00882DE2" w:rsidRDefault="005A04A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5A04A8" w:rsidRPr="00882DE2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5A04A8" w:rsidRPr="00882DE2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5A04A8" w:rsidRPr="00882DE2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5A04A8" w:rsidRPr="00882DE2" w:rsidRDefault="005A04A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5A04A8" w:rsidRPr="00882DE2" w:rsidRDefault="005A04A8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5A04A8" w:rsidRPr="00882DE2" w:rsidRDefault="005A04A8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5A04A8" w:rsidRPr="00882DE2" w:rsidRDefault="005A04A8" w:rsidP="00C03BFD">
      <w:pPr>
        <w:pStyle w:val="Default"/>
        <w:rPr>
          <w:b/>
          <w:bCs/>
          <w:sz w:val="12"/>
          <w:szCs w:val="12"/>
          <w:u w:val="single"/>
        </w:rPr>
      </w:pPr>
    </w:p>
    <w:p w:rsidR="005A04A8" w:rsidRPr="006C4592" w:rsidRDefault="005A04A8" w:rsidP="00C03BFD">
      <w:pPr>
        <w:pStyle w:val="Default"/>
      </w:pPr>
      <w:r w:rsidRPr="006C4592">
        <w:rPr>
          <w:b/>
        </w:rPr>
        <w:t>JSC "The State Export-Import Bank of Ukraine"</w:t>
      </w:r>
      <w:r w:rsidRPr="006C4592">
        <w:rPr>
          <w:lang w:val="uk-UA"/>
        </w:rPr>
        <w:t xml:space="preserve"> </w:t>
      </w:r>
      <w:r>
        <w:t xml:space="preserve">- </w:t>
      </w:r>
      <w:r w:rsidRPr="006C4592">
        <w:rPr>
          <w:rFonts w:cs="Segoe UI"/>
          <w:bdr w:val="none" w:sz="0" w:space="0" w:color="auto" w:frame="1"/>
        </w:rPr>
        <w:t>Technical Engineer QA</w:t>
      </w:r>
      <w:r>
        <w:rPr>
          <w:rFonts w:cs="Segoe UI"/>
          <w:bdr w:val="none" w:sz="0" w:space="0" w:color="auto" w:frame="1"/>
        </w:rPr>
        <w:t xml:space="preserve"> </w:t>
      </w:r>
      <w:r w:rsidRPr="006C4592">
        <w:rPr>
          <w:b/>
        </w:rPr>
        <w:tab/>
      </w:r>
      <w:r w:rsidRPr="006C4592">
        <w:rPr>
          <w:b/>
        </w:rPr>
        <w:tab/>
      </w:r>
      <w:r w:rsidRPr="006C4592">
        <w:t xml:space="preserve">(10.2017 – </w:t>
      </w:r>
      <w:r>
        <w:t xml:space="preserve">at </w:t>
      </w:r>
      <w:r w:rsidRPr="006C4592">
        <w:t xml:space="preserve">Present) </w:t>
      </w:r>
    </w:p>
    <w:p w:rsidR="005A04A8" w:rsidRPr="00361E84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, I simulate payment actions without </w:t>
      </w:r>
      <w:r>
        <w:rPr>
          <w:rFonts w:ascii="Cambria" w:hAnsi="Cambria" w:cs="Segoe UI"/>
          <w:color w:val="000000"/>
          <w:sz w:val="24"/>
          <w:szCs w:val="24"/>
        </w:rPr>
        <w:t>in a virtual way by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payments terminal I create issue in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361E84">
        <w:rPr>
          <w:rFonts w:ascii="Cambria" w:hAnsi="Cambria" w:cs="Segoe UI"/>
          <w:color w:val="000000"/>
          <w:sz w:val="24"/>
          <w:szCs w:val="24"/>
        </w:rPr>
        <w:t>. If this terminal needs install to point of sale I test</w:t>
      </w:r>
      <w:r>
        <w:rPr>
          <w:rFonts w:ascii="Cambria" w:hAnsi="Cambria" w:cs="Segoe UI"/>
          <w:color w:val="000000"/>
          <w:sz w:val="24"/>
          <w:szCs w:val="24"/>
        </w:rPr>
        <w:t xml:space="preserve"> the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of this </w:t>
      </w:r>
      <w:r w:rsidRPr="00361E84">
        <w:rPr>
          <w:rFonts w:ascii="Cambria" w:hAnsi="Cambria" w:cs="Segoe UI"/>
          <w:color w:val="000000"/>
          <w:sz w:val="24"/>
          <w:szCs w:val="24"/>
        </w:rPr>
        <w:t>device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 xml:space="preserve">Also, I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 and communications</w:t>
      </w:r>
      <w:r>
        <w:rPr>
          <w:rFonts w:ascii="Cambria" w:hAnsi="Cambria" w:cs="Segoe UI"/>
          <w:color w:val="000000"/>
          <w:sz w:val="24"/>
          <w:szCs w:val="24"/>
        </w:rPr>
        <w:t xml:space="preserve"> of this terminal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5A04A8" w:rsidRPr="00361E84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I check u</w:t>
      </w:r>
      <w:r w:rsidRPr="00361E84">
        <w:rPr>
          <w:rFonts w:ascii="Cambria" w:hAnsi="Cambria" w:cs="Segoe UI"/>
          <w:color w:val="000000"/>
          <w:sz w:val="24"/>
          <w:szCs w:val="24"/>
        </w:rPr>
        <w:t>ser Interface menu in POS-terminals, the printed receipt, testing work payments (NFC, magnet stripe and EMV)</w:t>
      </w:r>
      <w:r>
        <w:rPr>
          <w:rFonts w:ascii="Cambria" w:hAnsi="Cambria" w:cs="Segoe UI"/>
          <w:color w:val="000000"/>
          <w:sz w:val="24"/>
          <w:szCs w:val="24"/>
          <w:lang w:val="uk-UA"/>
        </w:rPr>
        <w:t xml:space="preserve"> and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:rsidR="005A04A8" w:rsidRPr="00361E84" w:rsidRDefault="005A04A8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O</w:t>
      </w:r>
      <w:r w:rsidRPr="00361E84">
        <w:rPr>
          <w:rFonts w:ascii="Cambria" w:hAnsi="Cambria" w:cs="Segoe UI"/>
          <w:color w:val="000000"/>
          <w:sz w:val="24"/>
          <w:szCs w:val="24"/>
        </w:rPr>
        <w:t>ur external developer send</w:t>
      </w:r>
      <w:r>
        <w:rPr>
          <w:rFonts w:ascii="Cambria" w:hAnsi="Cambria" w:cs="Segoe UI"/>
          <w:color w:val="000000"/>
          <w:sz w:val="24"/>
          <w:szCs w:val="24"/>
        </w:rPr>
        <w:t>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to bank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361E84">
        <w:rPr>
          <w:rFonts w:ascii="Cambria" w:hAnsi="Cambria" w:cs="Segoe UI"/>
          <w:color w:val="000000"/>
          <w:sz w:val="24"/>
          <w:szCs w:val="24"/>
        </w:rPr>
        <w:t>es for our server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 test this fixes</w:t>
      </w:r>
      <w:r>
        <w:rPr>
          <w:rFonts w:ascii="Cambria" w:hAnsi="Cambria" w:cs="Segoe UI"/>
          <w:color w:val="000000"/>
          <w:sz w:val="24"/>
          <w:szCs w:val="24"/>
        </w:rPr>
        <w:t>,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after that if </w:t>
      </w:r>
      <w:r>
        <w:rPr>
          <w:rFonts w:ascii="Cambria" w:hAnsi="Cambria" w:cs="Segoe UI"/>
          <w:color w:val="000000"/>
          <w:sz w:val="24"/>
          <w:szCs w:val="24"/>
        </w:rPr>
        <w:t>something works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wrong work I switch</w:t>
      </w:r>
      <w:r>
        <w:rPr>
          <w:rFonts w:ascii="Cambria" w:hAnsi="Cambria" w:cs="Segoe UI"/>
          <w:color w:val="000000"/>
          <w:sz w:val="24"/>
          <w:szCs w:val="24"/>
        </w:rPr>
        <w:t xml:space="preserve"> this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terminal to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log</w:t>
      </w:r>
      <w:r>
        <w:rPr>
          <w:rFonts w:ascii="Cambria" w:hAnsi="Cambria" w:cs="Segoe UI"/>
          <w:b/>
          <w:color w:val="000000"/>
          <w:sz w:val="24"/>
          <w:szCs w:val="24"/>
        </w:rPr>
        <w:t xml:space="preserve"> file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with help</w:t>
      </w:r>
      <w:r>
        <w:rPr>
          <w:rFonts w:ascii="Cambria" w:hAnsi="Cambria" w:cs="Segoe UI"/>
          <w:color w:val="000000"/>
          <w:sz w:val="24"/>
          <w:szCs w:val="24"/>
        </w:rPr>
        <w:t>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port</w:t>
      </w:r>
      <w:r>
        <w:rPr>
          <w:rFonts w:ascii="Cambria" w:hAnsi="Cambria" w:cs="Segoe UI"/>
          <w:color w:val="000000"/>
          <w:sz w:val="24"/>
          <w:szCs w:val="24"/>
        </w:rPr>
        <w:t>. Than, 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find errors if I can’t find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errors </w:t>
      </w:r>
      <w:r>
        <w:rPr>
          <w:rFonts w:ascii="Cambria" w:hAnsi="Cambria" w:cs="Segoe UI"/>
          <w:color w:val="000000"/>
          <w:sz w:val="24"/>
          <w:szCs w:val="24"/>
        </w:rPr>
        <w:t>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send this data to developers ... etc.</w:t>
      </w:r>
    </w:p>
    <w:p w:rsidR="005A04A8" w:rsidRDefault="005A04A8" w:rsidP="00B53DF1">
      <w:pPr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Creat</w:t>
      </w:r>
      <w:r>
        <w:rPr>
          <w:rFonts w:ascii="Cambria" w:hAnsi="Cambria" w:cs="Segoe UI"/>
          <w:b/>
          <w:color w:val="000000"/>
          <w:sz w:val="24"/>
          <w:szCs w:val="24"/>
        </w:rPr>
        <w:t>e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/Update documentation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I use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ready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B53DF1">
        <w:rPr>
          <w:rFonts w:ascii="Cambria" w:hAnsi="Cambria" w:cs="Segoe UI"/>
          <w:color w:val="000000"/>
          <w:sz w:val="24"/>
          <w:szCs w:val="24"/>
        </w:rPr>
        <w:t xml:space="preserve"> cases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in my </w:t>
      </w:r>
      <w:r>
        <w:rPr>
          <w:rFonts w:ascii="Cambria" w:hAnsi="Cambria" w:cs="Segoe UI"/>
          <w:color w:val="000000"/>
          <w:sz w:val="24"/>
          <w:szCs w:val="24"/>
        </w:rPr>
        <w:t>work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functional menu and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>
        <w:rPr>
          <w:rFonts w:ascii="Cambria" w:hAnsi="Cambria" w:cs="Segoe UI"/>
          <w:color w:val="000000"/>
          <w:sz w:val="24"/>
          <w:szCs w:val="24"/>
        </w:rPr>
        <w:t>. I t</w:t>
      </w:r>
      <w:r w:rsidRPr="00361E84">
        <w:rPr>
          <w:rFonts w:ascii="Cambria" w:hAnsi="Cambria" w:cs="Segoe UI"/>
          <w:color w:val="000000"/>
          <w:sz w:val="24"/>
          <w:szCs w:val="24"/>
        </w:rPr>
        <w:t>roubleshoot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I integrate the components, new equipment in system and test the work of system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  <w:r>
        <w:rPr>
          <w:rFonts w:ascii="Cambria" w:hAnsi="Cambria" w:cs="Segoe UI"/>
          <w:color w:val="000000"/>
          <w:sz w:val="24"/>
          <w:szCs w:val="24"/>
        </w:rPr>
        <w:t xml:space="preserve"> I use the </w:t>
      </w:r>
      <w:r>
        <w:rPr>
          <w:rFonts w:ascii="Cambria" w:hAnsi="Cambria" w:cs="Segoe UI"/>
          <w:b/>
          <w:color w:val="000000"/>
          <w:sz w:val="24"/>
          <w:szCs w:val="24"/>
        </w:rPr>
        <w:t>t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est tools: OTRS</w:t>
      </w:r>
      <w:r w:rsidRPr="00B53DF1">
        <w:rPr>
          <w:rFonts w:ascii="Cambria" w:hAnsi="Cambria" w:cs="Segoe UI"/>
          <w:b/>
          <w:sz w:val="24"/>
          <w:szCs w:val="24"/>
        </w:rPr>
        <w:t xml:space="preserve"> </w:t>
      </w:r>
      <w:r w:rsidRPr="00B53DF1">
        <w:rPr>
          <w:rFonts w:ascii="Cambria" w:hAnsi="Cambria" w:cs="Segoe UI"/>
          <w:sz w:val="24"/>
          <w:szCs w:val="24"/>
        </w:rPr>
        <w:t>(</w:t>
      </w:r>
      <w:hyperlink r:id="rId7" w:history="1">
        <w:r>
          <w:rPr>
            <w:rFonts w:ascii="Cambria" w:hAnsi="Cambria" w:cs="Arial"/>
            <w:sz w:val="24"/>
            <w:szCs w:val="24"/>
            <w:shd w:val="clear" w:color="auto" w:fill="FFFFFF"/>
          </w:rPr>
          <w:t>b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ug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racking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>ool</w:t>
        </w:r>
      </w:hyperlink>
      <w:r w:rsidRPr="00B53DF1">
        <w:rPr>
          <w:rFonts w:ascii="Cambria" w:hAnsi="Cambria" w:cs="Segoe UI"/>
          <w:sz w:val="24"/>
          <w:szCs w:val="24"/>
        </w:rPr>
        <w:t>)</w:t>
      </w:r>
      <w:r>
        <w:rPr>
          <w:rFonts w:ascii="Cambria" w:hAnsi="Cambria" w:cs="Segoe UI"/>
          <w:sz w:val="24"/>
          <w:szCs w:val="24"/>
        </w:rPr>
        <w:t>.</w:t>
      </w:r>
      <w:r w:rsidRPr="00B53DF1">
        <w:rPr>
          <w:rFonts w:ascii="Cambria" w:hAnsi="Cambria" w:cs="Segoe UI"/>
          <w:sz w:val="24"/>
          <w:szCs w:val="24"/>
        </w:rPr>
        <w:t xml:space="preserve"> </w:t>
      </w:r>
      <w:r>
        <w:rPr>
          <w:rFonts w:ascii="Cambria" w:hAnsi="Cambria" w:cs="Segoe UI"/>
          <w:sz w:val="24"/>
          <w:szCs w:val="24"/>
        </w:rPr>
        <w:t>T</w:t>
      </w:r>
      <w:r w:rsidRPr="00B53DF1">
        <w:rPr>
          <w:rFonts w:ascii="Cambria" w:hAnsi="Cambria" w:cs="Segoe UI"/>
          <w:sz w:val="24"/>
          <w:szCs w:val="24"/>
        </w:rPr>
        <w:t>his system work</w:t>
      </w:r>
      <w:r>
        <w:rPr>
          <w:rFonts w:ascii="Cambria" w:hAnsi="Cambria" w:cs="Segoe UI"/>
          <w:sz w:val="24"/>
          <w:szCs w:val="24"/>
        </w:rPr>
        <w:t>s</w:t>
      </w:r>
      <w:r w:rsidRPr="00B53DF1">
        <w:rPr>
          <w:rFonts w:ascii="Cambria" w:hAnsi="Cambria" w:cs="Segoe UI"/>
          <w:sz w:val="24"/>
          <w:szCs w:val="24"/>
        </w:rPr>
        <w:t xml:space="preserve"> on side our developer </w:t>
      </w:r>
      <w:r w:rsidRPr="00361E84">
        <w:rPr>
          <w:rFonts w:ascii="Cambria" w:hAnsi="Cambria" w:cs="Segoe UI"/>
          <w:color w:val="000000"/>
          <w:sz w:val="24"/>
          <w:szCs w:val="24"/>
        </w:rPr>
        <w:t>server</w:t>
      </w:r>
      <w:r>
        <w:rPr>
          <w:rFonts w:ascii="Cambria" w:hAnsi="Cambria" w:cs="Segoe UI"/>
          <w:color w:val="000000"/>
          <w:sz w:val="24"/>
          <w:szCs w:val="24"/>
        </w:rPr>
        <w:t>. I use of my work FTP/Shell/SSH/RDP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I provide the </w:t>
      </w:r>
      <w:r w:rsidRPr="00BC285F">
        <w:rPr>
          <w:rFonts w:ascii="Cambria" w:hAnsi="Cambria" w:cs="Segoe UI"/>
          <w:b/>
          <w:color w:val="000000"/>
          <w:sz w:val="24"/>
          <w:szCs w:val="24"/>
        </w:rPr>
        <w:t>c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ustomer support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>
        <w:rPr>
          <w:rFonts w:ascii="Cambria" w:hAnsi="Cambria" w:cs="Segoe UI"/>
          <w:color w:val="000000"/>
          <w:sz w:val="24"/>
          <w:szCs w:val="24"/>
        </w:rPr>
        <w:t>c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ommunication </w:t>
      </w:r>
      <w:r>
        <w:rPr>
          <w:rFonts w:ascii="Cambria" w:hAnsi="Cambria" w:cs="Segoe UI"/>
          <w:color w:val="000000"/>
          <w:sz w:val="24"/>
          <w:szCs w:val="24"/>
        </w:rPr>
        <w:t xml:space="preserve">and solve </w:t>
      </w:r>
      <w:r w:rsidRPr="00361E84">
        <w:rPr>
          <w:rFonts w:ascii="Cambria" w:hAnsi="Cambria" w:cs="Segoe UI"/>
          <w:color w:val="000000"/>
          <w:sz w:val="24"/>
          <w:szCs w:val="24"/>
        </w:rPr>
        <w:t>problem</w:t>
      </w:r>
      <w:r>
        <w:rPr>
          <w:rFonts w:ascii="Cambria" w:hAnsi="Cambria" w:cs="Segoe UI"/>
          <w:color w:val="000000"/>
          <w:sz w:val="24"/>
          <w:szCs w:val="24"/>
        </w:rPr>
        <w:t>s of customers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5A04A8" w:rsidRPr="00882DE2" w:rsidRDefault="005A04A8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5A04A8" w:rsidRPr="00882DE2" w:rsidRDefault="005A04A8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Line 4" o:spid="_x0000_s1028" style="position:absolute;left:0;text-align:left;z-index:251660288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5A04A8" w:rsidRPr="00882DE2" w:rsidRDefault="005A04A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Line 5" o:spid="_x0000_s1029" style="position:absolute;left:0;text-align:left;z-index:251661312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5A04A8" w:rsidRPr="00882DE2" w:rsidRDefault="005A04A8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5A04A8" w:rsidRPr="00882DE2" w:rsidRDefault="005A04A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5A04A8" w:rsidRPr="00882DE2" w:rsidRDefault="005A04A8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9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5A04A8" w:rsidRPr="00882DE2" w:rsidRDefault="005A04A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5A04A8" w:rsidRPr="00882DE2" w:rsidRDefault="005A04A8" w:rsidP="00C03BFD">
      <w:pPr>
        <w:pStyle w:val="Default"/>
        <w:rPr>
          <w:sz w:val="16"/>
          <w:szCs w:val="16"/>
        </w:rPr>
      </w:pPr>
    </w:p>
    <w:p w:rsidR="005A04A8" w:rsidRPr="00882DE2" w:rsidRDefault="005A04A8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5A04A8" w:rsidRPr="00882DE2" w:rsidRDefault="005A04A8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5A04A8" w:rsidRPr="00882DE2" w:rsidRDefault="005A04A8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5A04A8" w:rsidRPr="00882DE2" w:rsidRDefault="005A04A8" w:rsidP="008965EB">
      <w:pPr>
        <w:pStyle w:val="Default"/>
        <w:ind w:left="440"/>
      </w:pPr>
      <w:r>
        <w:rPr>
          <w:noProof/>
        </w:rPr>
        <w:pict>
          <v:line id="Line 6" o:spid="_x0000_s1030" style="position:absolute;left:0;text-align:left;z-index:251662336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5A04A8" w:rsidRPr="00882DE2" w:rsidRDefault="005A04A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</w:t>
      </w:r>
      <w:bookmarkStart w:id="0" w:name="_GoBack"/>
      <w:bookmarkEnd w:id="0"/>
      <w:r w:rsidRPr="00882DE2">
        <w:rPr>
          <w:rFonts w:ascii="Cambria" w:hAnsi="Cambria" w:cs="Segoe UI"/>
          <w:sz w:val="24"/>
          <w:szCs w:val="24"/>
        </w:rPr>
        <w:t># language programming on test server.</w:t>
      </w:r>
    </w:p>
    <w:p w:rsidR="005A04A8" w:rsidRPr="00882DE2" w:rsidRDefault="005A04A8" w:rsidP="00C03BFD">
      <w:pPr>
        <w:pStyle w:val="Default"/>
        <w:rPr>
          <w:sz w:val="16"/>
          <w:szCs w:val="16"/>
        </w:rPr>
      </w:pPr>
    </w:p>
    <w:p w:rsidR="005A04A8" w:rsidRPr="00882DE2" w:rsidRDefault="005A04A8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5A04A8" w:rsidRPr="00882DE2" w:rsidRDefault="005A04A8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5A04A8" w:rsidRPr="00882DE2" w:rsidRDefault="005A04A8" w:rsidP="00C03BFD">
      <w:pPr>
        <w:pStyle w:val="Default"/>
        <w:rPr>
          <w:b/>
          <w:lang w:val="uk-UA"/>
        </w:rPr>
      </w:pPr>
    </w:p>
    <w:p w:rsidR="005A04A8" w:rsidRPr="00882DE2" w:rsidRDefault="005A04A8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5A04A8" w:rsidRPr="00882DE2" w:rsidRDefault="005A04A8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10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5A04A8" w:rsidRPr="00882DE2" w:rsidRDefault="005A04A8" w:rsidP="00C03BFD">
      <w:pPr>
        <w:pStyle w:val="Default"/>
        <w:rPr>
          <w:sz w:val="16"/>
          <w:szCs w:val="16"/>
        </w:rPr>
      </w:pPr>
    </w:p>
    <w:p w:rsidR="005A04A8" w:rsidRPr="00882DE2" w:rsidRDefault="005A04A8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5A04A8" w:rsidRPr="00882DE2" w:rsidRDefault="005A04A8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C"/>
          </w:smartTagPr>
          <w:r w:rsidRPr="00882DE2">
            <w:t>1C</w:t>
          </w:r>
        </w:smartTag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C"/>
          </w:smartTagPr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5A04A8" w:rsidRPr="00882DE2" w:rsidRDefault="005A04A8" w:rsidP="00C03BFD">
      <w:pPr>
        <w:pStyle w:val="Default"/>
        <w:rPr>
          <w:sz w:val="16"/>
          <w:szCs w:val="16"/>
        </w:rPr>
      </w:pPr>
    </w:p>
    <w:p w:rsidR="005A04A8" w:rsidRPr="00882DE2" w:rsidRDefault="005A04A8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882DE2">
            <w:rPr>
              <w:b/>
            </w:rPr>
            <w:t>Call</w:t>
          </w:r>
        </w:smartTag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882DE2">
              <w:rPr>
                <w:bCs/>
                <w:u w:val="single"/>
              </w:rPr>
              <w:t>Ukraine</w:t>
            </w:r>
          </w:smartTag>
        </w:smartTag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5A04A8" w:rsidRPr="00882DE2" w:rsidRDefault="005A04A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5A04A8" w:rsidRPr="00882DE2" w:rsidRDefault="005A04A8" w:rsidP="00C03BFD">
      <w:pPr>
        <w:pStyle w:val="Default"/>
        <w:rPr>
          <w:sz w:val="16"/>
          <w:szCs w:val="16"/>
        </w:rPr>
      </w:pPr>
    </w:p>
    <w:p w:rsidR="005A04A8" w:rsidRPr="00882DE2" w:rsidRDefault="005A04A8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5A04A8" w:rsidRPr="00882DE2" w:rsidRDefault="005A04A8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882DE2">
            <w:t>1”</w:t>
          </w:r>
        </w:smartTag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5A04A8" w:rsidRPr="00882DE2" w:rsidRDefault="005A04A8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5A04A8" w:rsidRPr="00882DE2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5A04A8" w:rsidRPr="00882DE2" w:rsidRDefault="005A04A8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5A04A8" w:rsidRPr="00882DE2" w:rsidRDefault="005A04A8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5A04A8" w:rsidRPr="00882DE2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5A04A8" w:rsidRPr="00882DE2" w:rsidRDefault="005A04A8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5A04A8" w:rsidRPr="00882DE2" w:rsidRDefault="005A04A8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5A04A8" w:rsidRPr="00882DE2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5A04A8" w:rsidRPr="00882DE2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5A04A8" w:rsidRPr="00882DE2" w:rsidRDefault="005A04A8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5A04A8" w:rsidRPr="00882DE2" w:rsidRDefault="005A04A8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5A04A8" w:rsidRPr="00882DE2" w:rsidRDefault="005A04A8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5A04A8" w:rsidRPr="00882DE2" w:rsidRDefault="005A04A8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5A04A8" w:rsidRPr="00882DE2" w:rsidRDefault="005A04A8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5A04A8" w:rsidRPr="00882DE2" w:rsidRDefault="005A04A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">
          <w:smartTag w:uri="urn:schemas-microsoft-com:office:smarttags" w:element="place">
            <w:smartTag w:uri="urn:schemas-microsoft-com:office:smarttags" w:element="PlaceName">
              <w:r w:rsidRPr="00882DE2">
                <w:t>Kyiv</w:t>
              </w:r>
            </w:smartTag>
          </w:smartTag>
          <w:r w:rsidRPr="00882DE2">
            <w:t xml:space="preserve"> </w:t>
          </w:r>
          <w:smartTag w:uri="urn:schemas-microsoft-com:office:smarttags" w:element="place">
            <w:r w:rsidRPr="00882DE2">
              <w:t>National</w:t>
            </w:r>
          </w:smartTag>
          <w:r w:rsidRPr="00882DE2">
            <w:t xml:space="preserve"> </w:t>
          </w:r>
          <w:smartTag w:uri="urn:schemas-microsoft-com:office:smarttags" w:element="place">
            <w:r w:rsidRPr="00882DE2">
              <w:t>Economic</w:t>
            </w:r>
          </w:smartTag>
          <w:r w:rsidRPr="00882DE2">
            <w:t xml:space="preserve"> </w:t>
          </w:r>
          <w:smartTag w:uri="urn:schemas-microsoft-com:office:smarttags" w:element="place">
            <w:r w:rsidRPr="00882DE2">
              <w:t>University</w:t>
            </w:r>
          </w:smartTag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5A04A8" w:rsidRPr="00882DE2" w:rsidRDefault="005A04A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">
        <w:smartTag w:uri="urn:schemas-microsoft-com:office:smarttags" w:element="plac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5A04A8" w:rsidRDefault="005A04A8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5A04A8" w:rsidRDefault="005A04A8" w:rsidP="00C03BFD">
      <w:pPr>
        <w:pStyle w:val="Default"/>
      </w:pPr>
    </w:p>
    <w:p w:rsidR="005A04A8" w:rsidRPr="00882DE2" w:rsidRDefault="005A04A8" w:rsidP="00985F3E">
      <w:pPr>
        <w:pStyle w:val="Default"/>
      </w:pPr>
      <w:r w:rsidRPr="00985F3E">
        <w:rPr>
          <w:b/>
          <w:lang w:val="uk-UA"/>
        </w:rPr>
        <w:t>Personal qualities</w:t>
      </w:r>
      <w:r>
        <w:t xml:space="preserve">: </w:t>
      </w:r>
      <w:r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 a</w:t>
      </w:r>
      <w:r w:rsidRPr="00361E84">
        <w:rPr>
          <w:rFonts w:cs="Segoe UI"/>
        </w:rPr>
        <w:t>nalytical, self-organizing skills, troubleshooting, responsible, honest, sociable</w:t>
      </w:r>
      <w:r>
        <w:rPr>
          <w:rFonts w:cs="Segoe UI"/>
        </w:rPr>
        <w:t>.</w:t>
      </w:r>
    </w:p>
    <w:p w:rsidR="005A04A8" w:rsidRPr="00882DE2" w:rsidRDefault="005A04A8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color w:val="auto"/>
          <w:sz w:val="21"/>
          <w:szCs w:val="21"/>
          <w:shd w:val="clear" w:color="auto" w:fill="FFFFFF"/>
        </w:rPr>
        <w:t>Intermediate</w:t>
      </w:r>
    </w:p>
    <w:p w:rsidR="005A04A8" w:rsidRPr="00882DE2" w:rsidRDefault="005A04A8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5A04A8" w:rsidRPr="00882DE2" w:rsidRDefault="005A04A8" w:rsidP="00157F29">
      <w:pPr>
        <w:rPr>
          <w:rFonts w:ascii="Cambria" w:hAnsi="Cambria"/>
          <w:color w:val="000000"/>
          <w:sz w:val="16"/>
          <w:szCs w:val="16"/>
        </w:rPr>
      </w:pPr>
    </w:p>
    <w:p w:rsidR="005A04A8" w:rsidRPr="00882DE2" w:rsidRDefault="005A04A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5A04A8" w:rsidRPr="00882DE2" w:rsidRDefault="005A04A8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5A04A8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0A2F9A"/>
    <w:rsid w:val="00114780"/>
    <w:rsid w:val="00151488"/>
    <w:rsid w:val="00157F29"/>
    <w:rsid w:val="00172704"/>
    <w:rsid w:val="00192015"/>
    <w:rsid w:val="00194266"/>
    <w:rsid w:val="001A728D"/>
    <w:rsid w:val="001B3307"/>
    <w:rsid w:val="00202A5B"/>
    <w:rsid w:val="00214203"/>
    <w:rsid w:val="00251102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04A8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40F17"/>
    <w:rsid w:val="00862843"/>
    <w:rsid w:val="00882DE2"/>
    <w:rsid w:val="00890342"/>
    <w:rsid w:val="008965EB"/>
    <w:rsid w:val="008A0083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B6EAB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PlaceType"/>
  <w:smartTagType w:namespaceuri="urn:schemas-microsoft-com:office:smarttags" w:name="metricconverter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ascii="Cambria" w:eastAsia="Calibri" w:hAnsi="Cambria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840F17"/>
    <w:rPr>
      <w:rFonts w:ascii="Cambria" w:hAnsi="Cambria" w:cs="Times New Roman"/>
      <w:b/>
      <w:sz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eastAsia="Calibri" w:hAnsi="Segoe UI"/>
      <w:sz w:val="18"/>
      <w:szCs w:val="18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Times New Roman"/>
      <w:sz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8852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2468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52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2</Pages>
  <Words>1099</Words>
  <Characters>6266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VTarasenko</cp:lastModifiedBy>
  <cp:revision>8</cp:revision>
  <cp:lastPrinted>2020-09-27T15:27:00Z</cp:lastPrinted>
  <dcterms:created xsi:type="dcterms:W3CDTF">2020-09-25T07:17:00Z</dcterms:created>
  <dcterms:modified xsi:type="dcterms:W3CDTF">2020-09-29T09:28:00Z</dcterms:modified>
</cp:coreProperties>
</file>